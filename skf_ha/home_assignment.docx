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ACE1A" w14:textId="62FBA5F7" w:rsidR="00D555EB" w:rsidRDefault="00A77838" w:rsidP="00765CF5">
      <w:pPr>
        <w:pStyle w:val="Heading1"/>
      </w:pPr>
      <w:r w:rsidRPr="00A77838">
        <w:t>Home A</w:t>
      </w:r>
      <w:r w:rsidRPr="00A77838">
        <w:t>ssignment</w:t>
      </w:r>
    </w:p>
    <w:p w14:paraId="74C569F9" w14:textId="47E97E9F" w:rsidR="00E8688B" w:rsidRPr="00765CF5" w:rsidRDefault="00713E7A" w:rsidP="00765CF5">
      <w:r w:rsidRPr="00713E7A">
        <w:t>This assignment is designed to evaluate your ability to analyze real-world data, develop an anomaly detection method, and communicate insights effectively. It simulates a common scenario in industrial condition monitoring where early detection of abnormal behavior is critical</w:t>
      </w:r>
      <w:r w:rsidR="00E8688B" w:rsidRPr="00765CF5">
        <w:t>.</w:t>
      </w:r>
    </w:p>
    <w:p w14:paraId="36B25EA9" w14:textId="10880F0A" w:rsidR="00E8688B" w:rsidRDefault="00765CF5" w:rsidP="00765CF5">
      <w:pPr>
        <w:pStyle w:val="Heading2"/>
      </w:pPr>
      <w:r w:rsidRPr="00765CF5">
        <w:t>Case Description</w:t>
      </w:r>
    </w:p>
    <w:p w14:paraId="596F85EE" w14:textId="77777777" w:rsidR="00A91628" w:rsidRPr="00571E8D" w:rsidRDefault="00A91628" w:rsidP="00A91628">
      <w:pPr>
        <w:rPr>
          <w:b/>
          <w:bCs/>
        </w:rPr>
      </w:pPr>
      <w:r>
        <w:t xml:space="preserve">You are provided with temperature readings from an electric motor that operates continuously (24/7). The motor is equipped with a temperature sensor that records its temperature throughout its operation. Under normal conditions, the motor remains in a healthy state for most of the time. However, any developing issue is expected to manifest as a consistent, </w:t>
      </w:r>
      <w:r w:rsidRPr="00571E8D">
        <w:rPr>
          <w:b/>
          <w:bCs/>
        </w:rPr>
        <w:t>gradual increase in temperature.</w:t>
      </w:r>
    </w:p>
    <w:p w14:paraId="19039227" w14:textId="2671E530" w:rsidR="00DD1BD0" w:rsidRPr="00DD1BD0" w:rsidRDefault="00A91628" w:rsidP="00A91628">
      <w:r>
        <w:t xml:space="preserve">The dataset contains one year of temperature measurements (from 2024). Your task is to design a method that can </w:t>
      </w:r>
      <w:r w:rsidRPr="00571E8D">
        <w:rPr>
          <w:b/>
          <w:bCs/>
        </w:rPr>
        <w:t>detect and alert</w:t>
      </w:r>
      <w:r>
        <w:t xml:space="preserve"> when a steady upward trend in temperature occurs, indicating a potential problem</w:t>
      </w:r>
      <w:r w:rsidR="007A6346">
        <w:rPr>
          <w:lang w:bidi="he-IL"/>
        </w:rPr>
        <w:t>.</w:t>
      </w:r>
    </w:p>
    <w:p w14:paraId="420A0AA6" w14:textId="77777777" w:rsidR="006F351D" w:rsidRDefault="006F351D" w:rsidP="006F351D">
      <w:pPr>
        <w:pStyle w:val="Heading2"/>
        <w:rPr>
          <w:lang w:bidi="he-IL"/>
        </w:rPr>
      </w:pPr>
      <w:r w:rsidRPr="006F351D">
        <w:rPr>
          <w:lang w:bidi="he-IL"/>
        </w:rPr>
        <w:t>Expected Output</w:t>
      </w:r>
    </w:p>
    <w:p w14:paraId="07FA4516" w14:textId="1FAE9FA2" w:rsidR="00287CB5" w:rsidRPr="00287CB5" w:rsidRDefault="00287CB5" w:rsidP="00287CB5">
      <w:pPr>
        <w:rPr>
          <w:lang w:bidi="he-IL"/>
        </w:rPr>
      </w:pPr>
      <w:r w:rsidRPr="00287CB5">
        <w:rPr>
          <w:lang w:bidi="he-IL"/>
        </w:rPr>
        <w:t>Your submission should include:</w:t>
      </w:r>
    </w:p>
    <w:p w14:paraId="1B1DE3AA" w14:textId="77777777" w:rsidR="0047298B" w:rsidRDefault="0047298B" w:rsidP="0047298B">
      <w:pPr>
        <w:pStyle w:val="ListParagraph"/>
        <w:numPr>
          <w:ilvl w:val="0"/>
          <w:numId w:val="41"/>
        </w:numPr>
        <w:rPr>
          <w:lang w:bidi="he-IL"/>
        </w:rPr>
      </w:pPr>
      <w:r>
        <w:rPr>
          <w:lang w:bidi="he-IL"/>
        </w:rPr>
        <w:t xml:space="preserve">A </w:t>
      </w:r>
      <w:proofErr w:type="spellStart"/>
      <w:r w:rsidRPr="00B3360B">
        <w:rPr>
          <w:b/>
          <w:bCs/>
          <w:lang w:bidi="he-IL"/>
        </w:rPr>
        <w:t>Jupyter</w:t>
      </w:r>
      <w:proofErr w:type="spellEnd"/>
      <w:r w:rsidRPr="00B3360B">
        <w:rPr>
          <w:b/>
          <w:bCs/>
          <w:lang w:bidi="he-IL"/>
        </w:rPr>
        <w:t xml:space="preserve"> Notebook</w:t>
      </w:r>
      <w:r>
        <w:rPr>
          <w:lang w:bidi="he-IL"/>
        </w:rPr>
        <w:t xml:space="preserve"> containing well-documented code and explanations, prepared for presentation during the interview (approximately 15 minutes).</w:t>
      </w:r>
    </w:p>
    <w:p w14:paraId="64B3B970" w14:textId="4226A7C9" w:rsidR="0047298B" w:rsidRDefault="0047298B" w:rsidP="0047298B">
      <w:pPr>
        <w:pStyle w:val="ListParagraph"/>
        <w:numPr>
          <w:ilvl w:val="0"/>
          <w:numId w:val="41"/>
        </w:numPr>
        <w:rPr>
          <w:lang w:bidi="he-IL"/>
        </w:rPr>
      </w:pPr>
      <w:r w:rsidRPr="00B3360B">
        <w:rPr>
          <w:b/>
          <w:bCs/>
          <w:lang w:bidi="he-IL"/>
        </w:rPr>
        <w:t>Visualizations</w:t>
      </w:r>
      <w:r>
        <w:rPr>
          <w:lang w:bidi="he-IL"/>
        </w:rPr>
        <w:t xml:space="preserve"> that support your analysis</w:t>
      </w:r>
      <w:r w:rsidR="00781B45">
        <w:rPr>
          <w:lang w:bidi="he-IL"/>
        </w:rPr>
        <w:t xml:space="preserve"> (Exploratory Data Analysis)</w:t>
      </w:r>
      <w:r>
        <w:rPr>
          <w:lang w:bidi="he-IL"/>
        </w:rPr>
        <w:t>.</w:t>
      </w:r>
    </w:p>
    <w:p w14:paraId="5DDDDEDE" w14:textId="77777777" w:rsidR="0047298B" w:rsidRDefault="0047298B" w:rsidP="0047298B">
      <w:pPr>
        <w:pStyle w:val="ListParagraph"/>
        <w:numPr>
          <w:ilvl w:val="0"/>
          <w:numId w:val="41"/>
        </w:numPr>
        <w:rPr>
          <w:lang w:bidi="he-IL"/>
        </w:rPr>
      </w:pPr>
      <w:r w:rsidRPr="00C23F74">
        <w:rPr>
          <w:b/>
          <w:bCs/>
          <w:lang w:bidi="he-IL"/>
        </w:rPr>
        <w:t>Relevant statistical analysis</w:t>
      </w:r>
      <w:r>
        <w:rPr>
          <w:lang w:bidi="he-IL"/>
        </w:rPr>
        <w:t xml:space="preserve"> of the dataset. Include only those statistics that you believe provide insights for model development or help guide your solution approach.</w:t>
      </w:r>
    </w:p>
    <w:p w14:paraId="78CEFA27" w14:textId="4B137483" w:rsidR="0047298B" w:rsidRDefault="0047298B" w:rsidP="00C23F74">
      <w:pPr>
        <w:pStyle w:val="ListParagraph"/>
        <w:numPr>
          <w:ilvl w:val="0"/>
          <w:numId w:val="41"/>
        </w:numPr>
        <w:rPr>
          <w:lang w:bidi="he-IL"/>
        </w:rPr>
      </w:pPr>
      <w:r w:rsidRPr="00C23F74">
        <w:rPr>
          <w:b/>
          <w:bCs/>
          <w:lang w:bidi="he-IL"/>
        </w:rPr>
        <w:t>A detection method</w:t>
      </w:r>
      <w:r>
        <w:rPr>
          <w:lang w:bidi="he-IL"/>
        </w:rPr>
        <w:t xml:space="preserve"> (classifier, algorithm, or model) that assigns each measurement a label:</w:t>
      </w:r>
    </w:p>
    <w:p w14:paraId="375F9D1C" w14:textId="77777777" w:rsidR="0047298B" w:rsidRDefault="0047298B" w:rsidP="00C23F74">
      <w:pPr>
        <w:pStyle w:val="ListParagraph"/>
        <w:numPr>
          <w:ilvl w:val="1"/>
          <w:numId w:val="41"/>
        </w:numPr>
        <w:rPr>
          <w:lang w:bidi="he-IL"/>
        </w:rPr>
      </w:pPr>
      <w:r>
        <w:rPr>
          <w:lang w:bidi="he-IL"/>
        </w:rPr>
        <w:t>1 for anomaly (steady increase detected)</w:t>
      </w:r>
    </w:p>
    <w:p w14:paraId="1D3C275A" w14:textId="72E434AE" w:rsidR="0047298B" w:rsidRDefault="0047298B" w:rsidP="00781B45">
      <w:pPr>
        <w:pStyle w:val="ListParagraph"/>
        <w:numPr>
          <w:ilvl w:val="1"/>
          <w:numId w:val="41"/>
        </w:numPr>
        <w:rPr>
          <w:lang w:bidi="he-IL"/>
        </w:rPr>
      </w:pPr>
      <w:r>
        <w:rPr>
          <w:lang w:bidi="he-IL"/>
        </w:rPr>
        <w:t>0 for normal (standard operation)</w:t>
      </w:r>
    </w:p>
    <w:p w14:paraId="27BE575A" w14:textId="77777777" w:rsidR="0047298B" w:rsidRDefault="0047298B" w:rsidP="0047298B">
      <w:pPr>
        <w:pStyle w:val="ListParagraph"/>
        <w:numPr>
          <w:ilvl w:val="0"/>
          <w:numId w:val="41"/>
        </w:numPr>
        <w:rPr>
          <w:lang w:bidi="he-IL"/>
        </w:rPr>
      </w:pPr>
      <w:r w:rsidRPr="00781B45">
        <w:rPr>
          <w:b/>
          <w:bCs/>
          <w:lang w:bidi="he-IL"/>
        </w:rPr>
        <w:t>A combined plot</w:t>
      </w:r>
      <w:r>
        <w:rPr>
          <w:lang w:bidi="he-IL"/>
        </w:rPr>
        <w:t xml:space="preserve"> showing temperature values over time, with anomalies highlighted as red markers.</w:t>
      </w:r>
    </w:p>
    <w:p w14:paraId="7D6685FE" w14:textId="58DD1D3B" w:rsidR="0047298B" w:rsidRDefault="0047298B" w:rsidP="001B4B95">
      <w:pPr>
        <w:pStyle w:val="ListParagraph"/>
        <w:numPr>
          <w:ilvl w:val="0"/>
          <w:numId w:val="41"/>
        </w:numPr>
        <w:rPr>
          <w:lang w:bidi="he-IL"/>
        </w:rPr>
      </w:pPr>
      <w:r>
        <w:rPr>
          <w:lang w:bidi="he-IL"/>
        </w:rPr>
        <w:t>Be prepared to address the following questions during your presentation:</w:t>
      </w:r>
    </w:p>
    <w:p w14:paraId="612F691E" w14:textId="77777777" w:rsidR="0047298B" w:rsidRDefault="0047298B" w:rsidP="001B4B95">
      <w:pPr>
        <w:pStyle w:val="ListParagraph"/>
        <w:numPr>
          <w:ilvl w:val="1"/>
          <w:numId w:val="41"/>
        </w:numPr>
        <w:rPr>
          <w:lang w:bidi="he-IL"/>
        </w:rPr>
      </w:pPr>
      <w:r>
        <w:rPr>
          <w:lang w:bidi="he-IL"/>
        </w:rPr>
        <w:t>What do the plots represent, and how do they support the development of your model?</w:t>
      </w:r>
    </w:p>
    <w:p w14:paraId="72E089E0" w14:textId="77777777" w:rsidR="0047298B" w:rsidRDefault="0047298B" w:rsidP="001B4B95">
      <w:pPr>
        <w:pStyle w:val="ListParagraph"/>
        <w:numPr>
          <w:ilvl w:val="1"/>
          <w:numId w:val="41"/>
        </w:numPr>
        <w:rPr>
          <w:lang w:bidi="he-IL"/>
        </w:rPr>
      </w:pPr>
      <w:r>
        <w:rPr>
          <w:lang w:bidi="he-IL"/>
        </w:rPr>
        <w:t>Which statistics did you use, and how do they help in identifying anomalies?</w:t>
      </w:r>
    </w:p>
    <w:p w14:paraId="0E7DD18F" w14:textId="0B151D6D" w:rsidR="0047298B" w:rsidRDefault="0047298B" w:rsidP="001B4B95">
      <w:pPr>
        <w:pStyle w:val="ListParagraph"/>
        <w:numPr>
          <w:ilvl w:val="1"/>
          <w:numId w:val="41"/>
        </w:numPr>
        <w:rPr>
          <w:lang w:bidi="he-IL"/>
        </w:rPr>
      </w:pPr>
      <w:r>
        <w:rPr>
          <w:lang w:bidi="he-IL"/>
        </w:rPr>
        <w:t>What are the strengths and weaknesses of your approach? Specifically, discuss:</w:t>
      </w:r>
    </w:p>
    <w:p w14:paraId="0BDD1925" w14:textId="77777777" w:rsidR="0047298B" w:rsidRDefault="0047298B" w:rsidP="001B4B95">
      <w:pPr>
        <w:pStyle w:val="ListParagraph"/>
        <w:numPr>
          <w:ilvl w:val="2"/>
          <w:numId w:val="41"/>
        </w:numPr>
        <w:rPr>
          <w:lang w:bidi="he-IL"/>
        </w:rPr>
      </w:pPr>
      <w:r>
        <w:rPr>
          <w:lang w:bidi="he-IL"/>
        </w:rPr>
        <w:t>Detection time versus event start time</w:t>
      </w:r>
    </w:p>
    <w:p w14:paraId="3C1A4AC7" w14:textId="77777777" w:rsidR="0047298B" w:rsidRDefault="0047298B" w:rsidP="001B4B95">
      <w:pPr>
        <w:pStyle w:val="ListParagraph"/>
        <w:numPr>
          <w:ilvl w:val="2"/>
          <w:numId w:val="41"/>
        </w:numPr>
        <w:rPr>
          <w:lang w:bidi="he-IL"/>
        </w:rPr>
      </w:pPr>
      <w:r>
        <w:rPr>
          <w:lang w:bidi="he-IL"/>
        </w:rPr>
        <w:t>False positives (incorrect alerts)</w:t>
      </w:r>
    </w:p>
    <w:p w14:paraId="7641195A" w14:textId="57B37FD2" w:rsidR="00031FEC" w:rsidRDefault="0047298B" w:rsidP="001B4B95">
      <w:pPr>
        <w:pStyle w:val="ListParagraph"/>
        <w:numPr>
          <w:ilvl w:val="2"/>
          <w:numId w:val="41"/>
        </w:numPr>
        <w:rPr>
          <w:lang w:bidi="he-IL"/>
        </w:rPr>
      </w:pPr>
      <w:r>
        <w:rPr>
          <w:lang w:bidi="he-IL"/>
        </w:rPr>
        <w:t>False negatives (missed anomalies)</w:t>
      </w:r>
    </w:p>
    <w:p w14:paraId="1DA97A35" w14:textId="77777777" w:rsidR="003D4520" w:rsidRDefault="003D4520" w:rsidP="003D4520">
      <w:pPr>
        <w:pStyle w:val="Heading2"/>
        <w:rPr>
          <w:lang w:bidi="he-IL"/>
        </w:rPr>
      </w:pPr>
      <w:r w:rsidRPr="003D4520">
        <w:rPr>
          <w:lang w:bidi="he-IL"/>
        </w:rPr>
        <w:t>Evaluation Criteria</w:t>
      </w:r>
    </w:p>
    <w:p w14:paraId="246F6475" w14:textId="77777777" w:rsidR="003D4520" w:rsidRDefault="003D4520" w:rsidP="003D4520">
      <w:pPr>
        <w:rPr>
          <w:lang w:bidi="he-IL"/>
        </w:rPr>
      </w:pPr>
      <w:r>
        <w:rPr>
          <w:lang w:bidi="he-IL"/>
        </w:rPr>
        <w:t>Your solution will be assessed based on:</w:t>
      </w:r>
    </w:p>
    <w:p w14:paraId="54626700" w14:textId="2BA9996B" w:rsidR="003D4520" w:rsidRDefault="003D4520" w:rsidP="003D4520">
      <w:pPr>
        <w:pStyle w:val="ListParagraph"/>
        <w:numPr>
          <w:ilvl w:val="0"/>
          <w:numId w:val="43"/>
        </w:numPr>
        <w:rPr>
          <w:lang w:bidi="he-IL"/>
        </w:rPr>
      </w:pPr>
      <w:r w:rsidRPr="00DA56A4">
        <w:rPr>
          <w:b/>
          <w:bCs/>
          <w:lang w:bidi="he-IL"/>
        </w:rPr>
        <w:lastRenderedPageBreak/>
        <w:t xml:space="preserve">Data Understanding &amp; Preprocessing: </w:t>
      </w:r>
      <w:r>
        <w:rPr>
          <w:lang w:bidi="he-IL"/>
        </w:rPr>
        <w:t>How well you explore and prepare the data.</w:t>
      </w:r>
    </w:p>
    <w:p w14:paraId="5E165FBD" w14:textId="77777777" w:rsidR="003D4520" w:rsidRDefault="003D4520" w:rsidP="003D4520">
      <w:pPr>
        <w:pStyle w:val="ListParagraph"/>
        <w:numPr>
          <w:ilvl w:val="0"/>
          <w:numId w:val="42"/>
        </w:numPr>
        <w:rPr>
          <w:lang w:bidi="he-IL"/>
        </w:rPr>
      </w:pPr>
      <w:r w:rsidRPr="00DA56A4">
        <w:rPr>
          <w:b/>
          <w:bCs/>
          <w:lang w:bidi="he-IL"/>
        </w:rPr>
        <w:t>Model Design &amp; Justification:</w:t>
      </w:r>
      <w:r>
        <w:rPr>
          <w:lang w:bidi="he-IL"/>
        </w:rPr>
        <w:t xml:space="preserve"> The logic behind your chosen approach and its suitability for the problem.</w:t>
      </w:r>
    </w:p>
    <w:p w14:paraId="1B63AF5A" w14:textId="77777777" w:rsidR="003D4520" w:rsidRDefault="003D4520" w:rsidP="003D4520">
      <w:pPr>
        <w:pStyle w:val="ListParagraph"/>
        <w:numPr>
          <w:ilvl w:val="0"/>
          <w:numId w:val="42"/>
        </w:numPr>
        <w:rPr>
          <w:lang w:bidi="he-IL"/>
        </w:rPr>
      </w:pPr>
      <w:r w:rsidRPr="00DA56A4">
        <w:rPr>
          <w:b/>
          <w:bCs/>
          <w:lang w:bidi="he-IL"/>
        </w:rPr>
        <w:t>Visualization &amp; Communication:</w:t>
      </w:r>
      <w:r>
        <w:rPr>
          <w:lang w:bidi="he-IL"/>
        </w:rPr>
        <w:t xml:space="preserve"> Clarity and relevance of plots and explanations.</w:t>
      </w:r>
    </w:p>
    <w:p w14:paraId="5A4AD36E" w14:textId="77777777" w:rsidR="003D4520" w:rsidRDefault="003D4520" w:rsidP="003D4520">
      <w:pPr>
        <w:pStyle w:val="ListParagraph"/>
        <w:numPr>
          <w:ilvl w:val="0"/>
          <w:numId w:val="42"/>
        </w:numPr>
        <w:rPr>
          <w:lang w:bidi="he-IL"/>
        </w:rPr>
      </w:pPr>
      <w:r w:rsidRPr="00DA56A4">
        <w:rPr>
          <w:b/>
          <w:bCs/>
          <w:lang w:bidi="he-IL"/>
        </w:rPr>
        <w:t>Accuracy &amp; Robustness:</w:t>
      </w:r>
      <w:r>
        <w:rPr>
          <w:lang w:bidi="he-IL"/>
        </w:rPr>
        <w:t xml:space="preserve"> How effectively your method detects steady temperature increases while minimizing false alerts.</w:t>
      </w:r>
    </w:p>
    <w:p w14:paraId="17F8F141" w14:textId="039E0499" w:rsidR="003D4520" w:rsidRDefault="003D4520" w:rsidP="003D4520">
      <w:pPr>
        <w:pStyle w:val="ListParagraph"/>
        <w:numPr>
          <w:ilvl w:val="0"/>
          <w:numId w:val="42"/>
        </w:numPr>
        <w:rPr>
          <w:lang w:bidi="he-IL"/>
        </w:rPr>
      </w:pPr>
      <w:r w:rsidRPr="00DA56A4">
        <w:rPr>
          <w:b/>
          <w:bCs/>
          <w:lang w:bidi="he-IL"/>
        </w:rPr>
        <w:t>Presentation Quality:</w:t>
      </w:r>
      <w:r>
        <w:rPr>
          <w:lang w:bidi="he-IL"/>
        </w:rPr>
        <w:t xml:space="preserve"> Ability to explain your reasoning and answer questions clearly.</w:t>
      </w:r>
    </w:p>
    <w:p w14:paraId="49550A51" w14:textId="77777777" w:rsidR="002355F2" w:rsidRDefault="002355F2" w:rsidP="002355F2">
      <w:pPr>
        <w:pStyle w:val="Heading2"/>
        <w:rPr>
          <w:lang w:bidi="he-IL"/>
        </w:rPr>
      </w:pPr>
      <w:r w:rsidRPr="002355F2">
        <w:rPr>
          <w:lang w:bidi="he-IL"/>
        </w:rPr>
        <w:t>Technical Guidelines</w:t>
      </w:r>
    </w:p>
    <w:p w14:paraId="4458AA4F" w14:textId="77777777" w:rsidR="002355F2" w:rsidRDefault="002355F2" w:rsidP="002355F2">
      <w:pPr>
        <w:pStyle w:val="ListParagraph"/>
        <w:numPr>
          <w:ilvl w:val="0"/>
          <w:numId w:val="44"/>
        </w:numPr>
        <w:rPr>
          <w:lang w:bidi="he-IL"/>
        </w:rPr>
      </w:pPr>
      <w:r>
        <w:rPr>
          <w:lang w:bidi="he-IL"/>
        </w:rPr>
        <w:t xml:space="preserve">You may use Python and common libraries such as pandas, </w:t>
      </w:r>
      <w:proofErr w:type="spellStart"/>
      <w:r>
        <w:rPr>
          <w:lang w:bidi="he-IL"/>
        </w:rPr>
        <w:t>numpy</w:t>
      </w:r>
      <w:proofErr w:type="spellEnd"/>
      <w:r>
        <w:rPr>
          <w:lang w:bidi="he-IL"/>
        </w:rPr>
        <w:t>, matplotlib, scikit-learn, or others as needed.</w:t>
      </w:r>
    </w:p>
    <w:p w14:paraId="188A619B" w14:textId="77777777" w:rsidR="002355F2" w:rsidRDefault="002355F2" w:rsidP="002355F2">
      <w:pPr>
        <w:pStyle w:val="ListParagraph"/>
        <w:numPr>
          <w:ilvl w:val="0"/>
          <w:numId w:val="44"/>
        </w:numPr>
        <w:rPr>
          <w:lang w:bidi="he-IL"/>
        </w:rPr>
      </w:pPr>
      <w:r>
        <w:rPr>
          <w:lang w:bidi="he-IL"/>
        </w:rPr>
        <w:t>Avoid using external APIs or pre-built anomaly detection services.</w:t>
      </w:r>
    </w:p>
    <w:p w14:paraId="678F069D" w14:textId="0FCF4709" w:rsidR="002355F2" w:rsidRPr="002355F2" w:rsidRDefault="002355F2" w:rsidP="002355F2">
      <w:pPr>
        <w:pStyle w:val="ListParagraph"/>
        <w:numPr>
          <w:ilvl w:val="0"/>
          <w:numId w:val="44"/>
        </w:numPr>
        <w:rPr>
          <w:lang w:bidi="he-IL"/>
        </w:rPr>
      </w:pPr>
      <w:r>
        <w:rPr>
          <w:lang w:bidi="he-IL"/>
        </w:rPr>
        <w:t>Ensure your code is reproducible and runs without errors.</w:t>
      </w:r>
    </w:p>
    <w:p w14:paraId="43BEAFA0" w14:textId="6C4E846D" w:rsidR="00736949" w:rsidRDefault="004E3A5C" w:rsidP="00C32A47">
      <w:pPr>
        <w:pStyle w:val="Heading2"/>
        <w:rPr>
          <w:lang w:bidi="he-IL"/>
        </w:rPr>
      </w:pPr>
      <w:r w:rsidRPr="004E3A5C">
        <w:rPr>
          <w:lang w:bidi="he-IL"/>
        </w:rPr>
        <w:t>Submission Instructions</w:t>
      </w:r>
    </w:p>
    <w:p w14:paraId="77C45911" w14:textId="1B3B27EF" w:rsidR="00C32A47" w:rsidRDefault="00170CAF" w:rsidP="00C32A47">
      <w:pPr>
        <w:pStyle w:val="ListParagraph"/>
        <w:numPr>
          <w:ilvl w:val="0"/>
          <w:numId w:val="45"/>
        </w:numPr>
        <w:rPr>
          <w:lang w:bidi="he-IL"/>
        </w:rPr>
      </w:pPr>
      <w:r w:rsidRPr="00170CAF">
        <w:rPr>
          <w:lang w:bidi="he-IL"/>
        </w:rPr>
        <w:t xml:space="preserve">Submit your </w:t>
      </w:r>
      <w:proofErr w:type="spellStart"/>
      <w:r w:rsidRPr="00170CAF">
        <w:rPr>
          <w:lang w:bidi="he-IL"/>
        </w:rPr>
        <w:t>Jupyter</w:t>
      </w:r>
      <w:proofErr w:type="spellEnd"/>
      <w:r w:rsidRPr="00170CAF">
        <w:rPr>
          <w:lang w:bidi="he-IL"/>
        </w:rPr>
        <w:t xml:space="preserve"> Notebook and any supporting files as a zipped folder via email before the interview.</w:t>
      </w:r>
      <w:r w:rsidR="00C32A47">
        <w:rPr>
          <w:rFonts w:hint="cs"/>
          <w:rtl/>
          <w:lang w:bidi="he-IL"/>
        </w:rPr>
        <w:t xml:space="preserve"> </w:t>
      </w:r>
      <w:r w:rsidR="00C32A47">
        <w:rPr>
          <w:lang w:bidi="he-IL"/>
        </w:rPr>
        <w:t xml:space="preserve"> </w:t>
      </w:r>
    </w:p>
    <w:p w14:paraId="70828EED" w14:textId="1E171D1B" w:rsidR="00C32A47" w:rsidRDefault="00C32A47" w:rsidP="00C32A47">
      <w:pPr>
        <w:pStyle w:val="ListParagraph"/>
        <w:numPr>
          <w:ilvl w:val="0"/>
          <w:numId w:val="45"/>
        </w:numPr>
        <w:rPr>
          <w:lang w:bidi="he-IL"/>
        </w:rPr>
      </w:pPr>
      <w:r w:rsidRPr="00170CAF">
        <w:rPr>
          <w:lang w:bidi="he-IL"/>
        </w:rPr>
        <w:t>You will be asked to share your screen and present your results during the interview.</w:t>
      </w:r>
    </w:p>
    <w:p w14:paraId="06828250" w14:textId="31ADC8C1" w:rsidR="004E3A5C" w:rsidRPr="004E3A5C" w:rsidRDefault="0019754C" w:rsidP="00547C39">
      <w:pPr>
        <w:pStyle w:val="ListParagraph"/>
        <w:numPr>
          <w:ilvl w:val="0"/>
          <w:numId w:val="45"/>
        </w:numPr>
        <w:rPr>
          <w:lang w:bidi="he-IL"/>
        </w:rPr>
      </w:pPr>
      <w:r w:rsidRPr="0019754C">
        <w:rPr>
          <w:lang w:bidi="he-IL"/>
        </w:rPr>
        <w:t>The assignment is expected to take 1–2 days to complete. If you need additional time, feel free to request an extension.</w:t>
      </w:r>
    </w:p>
    <w:p w14:paraId="176B78F4" w14:textId="77777777" w:rsidR="002355F2" w:rsidRPr="003D4520" w:rsidRDefault="002355F2" w:rsidP="002355F2">
      <w:pPr>
        <w:rPr>
          <w:lang w:bidi="he-IL"/>
        </w:rPr>
      </w:pPr>
    </w:p>
    <w:p w14:paraId="2154A1FB" w14:textId="77777777" w:rsidR="003D4520" w:rsidRPr="00765CF5" w:rsidRDefault="003D4520" w:rsidP="003D4520">
      <w:pPr>
        <w:rPr>
          <w:lang w:bidi="he-IL"/>
        </w:rPr>
      </w:pPr>
    </w:p>
    <w:sectPr w:rsidR="003D4520" w:rsidRPr="00765CF5" w:rsidSect="008B62E8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2268" w:right="1701" w:bottom="1701" w:left="1985" w:header="851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E1143" w14:textId="77777777" w:rsidR="007A3D21" w:rsidRDefault="007A3D21" w:rsidP="00765CF5">
      <w:r>
        <w:separator/>
      </w:r>
    </w:p>
  </w:endnote>
  <w:endnote w:type="continuationSeparator" w:id="0">
    <w:p w14:paraId="2D1DE46B" w14:textId="77777777" w:rsidR="007A3D21" w:rsidRDefault="007A3D21" w:rsidP="00765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KF Sans Office">
    <w:altName w:val="Calibri"/>
    <w:charset w:val="00"/>
    <w:family w:val="auto"/>
    <w:pitch w:val="variable"/>
    <w:sig w:usb0="A00002F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KF Sans Office Medium">
    <w:altName w:val="Calibri"/>
    <w:charset w:val="00"/>
    <w:family w:val="auto"/>
    <w:pitch w:val="variable"/>
    <w:sig w:usb0="A00002FF" w:usb1="4000207B" w:usb2="00000000" w:usb3="00000000" w:csb0="0000009F" w:csb1="00000000"/>
    <w:embedRegular r:id="rId1" w:subsetted="1" w:fontKey="{C9D14DC7-0867-4E7E-AF45-6C29866EC2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KF Sans Office Light">
    <w:altName w:val="Calibri"/>
    <w:charset w:val="00"/>
    <w:family w:val="auto"/>
    <w:pitch w:val="variable"/>
    <w:sig w:usb0="A00002F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D631A" w14:textId="77777777" w:rsidR="00155232" w:rsidRPr="003946AC" w:rsidRDefault="00155232" w:rsidP="00765CF5">
    <w:pPr>
      <w:pStyle w:val="Footer"/>
    </w:pPr>
    <w:r w:rsidRPr="003946AC">
      <w:tab/>
    </w:r>
    <w:r w:rsidRPr="003946AC">
      <w:tab/>
      <w:t xml:space="preserve">Page </w:t>
    </w:r>
    <w:r w:rsidRPr="003946AC">
      <w:fldChar w:fldCharType="begin"/>
    </w:r>
    <w:r w:rsidRPr="003946AC">
      <w:instrText xml:space="preserve"> PAGE  \* Arabic  \* MERGEFORMAT </w:instrText>
    </w:r>
    <w:r w:rsidRPr="003946AC">
      <w:fldChar w:fldCharType="separate"/>
    </w:r>
    <w:r w:rsidR="00AF3A41">
      <w:rPr>
        <w:noProof/>
      </w:rPr>
      <w:t>2</w:t>
    </w:r>
    <w:r w:rsidRPr="003946AC">
      <w:fldChar w:fldCharType="end"/>
    </w:r>
    <w:r w:rsidRPr="003946AC">
      <w:t xml:space="preserve"> of </w:t>
    </w:r>
    <w:r w:rsidR="00837906">
      <w:rPr>
        <w:noProof/>
      </w:rPr>
      <w:fldChar w:fldCharType="begin"/>
    </w:r>
    <w:r w:rsidR="00837906">
      <w:rPr>
        <w:noProof/>
      </w:rPr>
      <w:instrText xml:space="preserve"> NUMPAGES  \* Arabic  \* MERGEFORMAT </w:instrText>
    </w:r>
    <w:r w:rsidR="00837906">
      <w:rPr>
        <w:noProof/>
      </w:rPr>
      <w:fldChar w:fldCharType="separate"/>
    </w:r>
    <w:r w:rsidR="00AF3A41">
      <w:rPr>
        <w:noProof/>
      </w:rPr>
      <w:t>2</w:t>
    </w:r>
    <w:r w:rsidR="00837906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00AF0" w14:textId="77777777" w:rsidR="00155232" w:rsidRPr="003909F0" w:rsidRDefault="00AF3A41" w:rsidP="00765CF5">
    <w:pPr>
      <w:pStyle w:val="Footer"/>
    </w:pPr>
    <w:r>
      <w:rPr>
        <w:noProof/>
      </w:rPr>
      <w:tab/>
    </w:r>
    <w:r w:rsidR="00D555EB">
      <w:rPr>
        <w:noProof/>
      </w:rPr>
      <w:tab/>
    </w:r>
    <w:r w:rsidR="00D555EB">
      <w:t xml:space="preserve">Page </w:t>
    </w:r>
    <w:r w:rsidR="00D555EB">
      <w:fldChar w:fldCharType="begin"/>
    </w:r>
    <w:r w:rsidR="00D555EB">
      <w:instrText xml:space="preserve"> PAGE  \* Arabic  \* MERGEFORMAT </w:instrText>
    </w:r>
    <w:r w:rsidR="00D555EB">
      <w:fldChar w:fldCharType="separate"/>
    </w:r>
    <w:r w:rsidR="00305CC8">
      <w:rPr>
        <w:noProof/>
      </w:rPr>
      <w:t>1</w:t>
    </w:r>
    <w:r w:rsidR="00D555EB">
      <w:fldChar w:fldCharType="end"/>
    </w:r>
    <w:r w:rsidR="00D555EB">
      <w:t xml:space="preserve"> of </w:t>
    </w:r>
    <w:r w:rsidR="00837906">
      <w:rPr>
        <w:noProof/>
      </w:rPr>
      <w:fldChar w:fldCharType="begin"/>
    </w:r>
    <w:r w:rsidR="00837906">
      <w:rPr>
        <w:noProof/>
      </w:rPr>
      <w:instrText xml:space="preserve"> NUMPAGES  \* Arabic  \* MERGEFORMAT </w:instrText>
    </w:r>
    <w:r w:rsidR="00837906">
      <w:rPr>
        <w:noProof/>
      </w:rPr>
      <w:fldChar w:fldCharType="separate"/>
    </w:r>
    <w:r w:rsidR="00305CC8">
      <w:rPr>
        <w:noProof/>
      </w:rPr>
      <w:t>1</w:t>
    </w:r>
    <w:r w:rsidR="0083790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3E5AB" w14:textId="77777777" w:rsidR="007A3D21" w:rsidRDefault="007A3D21" w:rsidP="00765CF5">
      <w:r>
        <w:separator/>
      </w:r>
    </w:p>
  </w:footnote>
  <w:footnote w:type="continuationSeparator" w:id="0">
    <w:p w14:paraId="0DD311B0" w14:textId="77777777" w:rsidR="007A3D21" w:rsidRDefault="007A3D21" w:rsidP="00765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E516D" w14:textId="19E458C3" w:rsidR="0020038F" w:rsidRDefault="0020038F" w:rsidP="00765CF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82DF253" wp14:editId="3BDD975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78280" cy="365760"/>
              <wp:effectExtent l="0" t="0" r="7620" b="15240"/>
              <wp:wrapNone/>
              <wp:docPr id="1803301322" name="Text Box 2" descr="Confidentiality: C2 –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8280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F38F1A" w14:textId="46C59DE7" w:rsidR="0020038F" w:rsidRPr="0020038F" w:rsidRDefault="0020038F" w:rsidP="00765CF5">
                          <w:pPr>
                            <w:rPr>
                              <w:noProof/>
                            </w:rPr>
                          </w:pPr>
                          <w:r w:rsidRPr="0020038F">
                            <w:rPr>
                              <w:noProof/>
                            </w:rPr>
                            <w:t xml:space="preserve">Confidentiality: C2 –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2DF25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ity: C2 – Internal " style="position:absolute;left:0;text-align:left;margin-left:0;margin-top:0;width:116.4pt;height:28.8pt;z-index:25166336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" filled="f" stroked="f">
              <v:textbox style="mso-fit-shape-to-text:t" inset="0,15pt,0,0">
                <w:txbxContent>
                  <w:p w14:paraId="1CF38F1A" w14:textId="46C59DE7" w:rsidR="0020038F" w:rsidRPr="0020038F" w:rsidRDefault="0020038F" w:rsidP="00765CF5">
                    <w:pPr>
                      <w:rPr>
                        <w:noProof/>
                      </w:rPr>
                    </w:pPr>
                    <w:r w:rsidRPr="0020038F">
                      <w:rPr>
                        <w:noProof/>
                      </w:rPr>
                      <w:t xml:space="preserve">Confidentiality: C2 –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FED03" w14:textId="2E7A5354" w:rsidR="00155232" w:rsidRPr="00F62188" w:rsidRDefault="0020038F" w:rsidP="00765CF5">
    <w:pPr>
      <w:pStyle w:val="Header"/>
      <w:rPr>
        <w:lang w:val="sv-SE"/>
      </w:rPr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25DB7903" wp14:editId="7EA6F3B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78280" cy="365760"/>
              <wp:effectExtent l="0" t="0" r="7620" b="15240"/>
              <wp:wrapNone/>
              <wp:docPr id="894144975" name="Text Box 3" descr="Confidentiality: C2 –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8280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FC6641" w14:textId="06EBC4A0" w:rsidR="0020038F" w:rsidRPr="0020038F" w:rsidRDefault="0020038F" w:rsidP="00765CF5">
                          <w:pPr>
                            <w:rPr>
                              <w:noProof/>
                            </w:rPr>
                          </w:pPr>
                          <w:r w:rsidRPr="0020038F">
                            <w:rPr>
                              <w:noProof/>
                            </w:rPr>
                            <w:t xml:space="preserve">Confidentiality: C2 –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DB790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ity: C2 – Internal " style="position:absolute;left:0;text-align:left;margin-left:0;margin-top:0;width:116.4pt;height:28.8pt;z-index:25166438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" filled="f" stroked="f">
              <v:textbox style="mso-fit-shape-to-text:t" inset="0,15pt,0,0">
                <w:txbxContent>
                  <w:p w14:paraId="6DFC6641" w14:textId="06EBC4A0" w:rsidR="0020038F" w:rsidRPr="0020038F" w:rsidRDefault="0020038F" w:rsidP="00765CF5">
                    <w:pPr>
                      <w:rPr>
                        <w:noProof/>
                      </w:rPr>
                    </w:pPr>
                    <w:r w:rsidRPr="0020038F">
                      <w:rPr>
                        <w:noProof/>
                      </w:rPr>
                      <w:t xml:space="preserve">Confidentiality: C2 –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A016F">
      <w:rPr>
        <w:noProof/>
      </w:rPr>
      <w:drawing>
        <wp:anchor distT="0" distB="0" distL="114300" distR="114300" simplePos="0" relativeHeight="251660288" behindDoc="0" locked="0" layoutInCell="1" allowOverlap="1" wp14:anchorId="766D6B78" wp14:editId="5EC0E044">
          <wp:simplePos x="0" y="0"/>
          <wp:positionH relativeFrom="column">
            <wp:posOffset>-1260475</wp:posOffset>
          </wp:positionH>
          <wp:positionV relativeFrom="margin">
            <wp:posOffset>-1438275</wp:posOffset>
          </wp:positionV>
          <wp:extent cx="1331979" cy="530353"/>
          <wp:effectExtent l="0" t="0" r="1905" b="3175"/>
          <wp:wrapNone/>
          <wp:docPr id="2059383880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383880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979" cy="5303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lang w:val="sv-SE"/>
        </w:rPr>
        <w:alias w:val="Document title"/>
        <w:tag w:val="Title"/>
        <w:id w:val="2007160509"/>
        <w:text/>
      </w:sdtPr>
      <w:sdtContent>
        <w:r w:rsidR="000E1D06" w:rsidRPr="00F62188">
          <w:rPr>
            <w:lang w:val="sv-SE"/>
          </w:rPr>
          <w:t xml:space="preserve"> 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0FB26" w14:textId="083734F2" w:rsidR="00155232" w:rsidRDefault="0020038F" w:rsidP="00765CF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8F6E954" wp14:editId="335EB1C7">
              <wp:simplePos x="1262743" y="538843"/>
              <wp:positionH relativeFrom="page">
                <wp:align>center</wp:align>
              </wp:positionH>
              <wp:positionV relativeFrom="page">
                <wp:align>top</wp:align>
              </wp:positionV>
              <wp:extent cx="1478280" cy="365760"/>
              <wp:effectExtent l="0" t="0" r="7620" b="15240"/>
              <wp:wrapNone/>
              <wp:docPr id="996394887" name="Text Box 1" descr="Confidentiality: C2 –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8280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43EA46" w14:textId="537F21F9" w:rsidR="0020038F" w:rsidRPr="0020038F" w:rsidRDefault="0020038F" w:rsidP="00765CF5">
                          <w:pPr>
                            <w:rPr>
                              <w:noProof/>
                            </w:rPr>
                          </w:pPr>
                          <w:r w:rsidRPr="0020038F">
                            <w:rPr>
                              <w:noProof/>
                            </w:rPr>
                            <w:t xml:space="preserve">Confidentiality: C2 –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6E9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ity: C2 – Internal " style="position:absolute;left:0;text-align:left;margin-left:0;margin-top:0;width:116.4pt;height:28.8pt;z-index:25166233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" filled="f" stroked="f">
              <v:textbox style="mso-fit-shape-to-text:t" inset="0,15pt,0,0">
                <w:txbxContent>
                  <w:p w14:paraId="0743EA46" w14:textId="537F21F9" w:rsidR="0020038F" w:rsidRPr="0020038F" w:rsidRDefault="0020038F" w:rsidP="00765CF5">
                    <w:pPr>
                      <w:rPr>
                        <w:noProof/>
                      </w:rPr>
                    </w:pPr>
                    <w:r w:rsidRPr="0020038F">
                      <w:rPr>
                        <w:noProof/>
                      </w:rPr>
                      <w:t xml:space="preserve">Confidentiality: C2 –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alias w:val="Document title"/>
        <w:tag w:val="Title"/>
        <w:id w:val="1952206392"/>
        <w:text/>
      </w:sdtPr>
      <w:sdtContent>
        <w:r w:rsidR="000E1D06">
          <w:t xml:space="preserve"> </w:t>
        </w:r>
      </w:sdtContent>
    </w:sdt>
    <w:r w:rsidR="003A016F">
      <w:rPr>
        <w:noProof/>
        <w:lang w:eastAsia="ja-JP"/>
      </w:rPr>
      <w:drawing>
        <wp:anchor distT="0" distB="0" distL="114300" distR="114300" simplePos="0" relativeHeight="251661312" behindDoc="0" locked="0" layoutInCell="1" allowOverlap="1" wp14:anchorId="28686C58" wp14:editId="49112510">
          <wp:simplePos x="0" y="0"/>
          <wp:positionH relativeFrom="column">
            <wp:posOffset>-1260475</wp:posOffset>
          </wp:positionH>
          <wp:positionV relativeFrom="page">
            <wp:posOffset>0</wp:posOffset>
          </wp:positionV>
          <wp:extent cx="1331595" cy="530225"/>
          <wp:effectExtent l="0" t="0" r="1905" b="3175"/>
          <wp:wrapNone/>
          <wp:docPr id="1086100520" name="Picture 2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6100520" name="Picture 2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595" cy="530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D7879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F3854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BD641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7D2A8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276B6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C82EAA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D50A9A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8F34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9C49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D943A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A0C70"/>
    <w:multiLevelType w:val="hybridMultilevel"/>
    <w:tmpl w:val="B3D447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4D21DE"/>
    <w:multiLevelType w:val="hybridMultilevel"/>
    <w:tmpl w:val="F87413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120A4B"/>
    <w:multiLevelType w:val="multilevel"/>
    <w:tmpl w:val="C5C49814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Theme="minorHAnsi" w:hAnsiTheme="minorHAnsi" w:hint="default"/>
        <w:sz w:val="19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ListNumber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pStyle w:val="ListNumber4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3237FC7"/>
    <w:multiLevelType w:val="hybridMultilevel"/>
    <w:tmpl w:val="945E5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6A041A"/>
    <w:multiLevelType w:val="multilevel"/>
    <w:tmpl w:val="448C2596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9"/>
      </w:rPr>
    </w:lvl>
    <w:lvl w:ilvl="1">
      <w:start w:val="1"/>
      <w:numFmt w:val="bullet"/>
      <w:pStyle w:val="ListBullet2"/>
      <w:lvlText w:val="-"/>
      <w:lvlJc w:val="left"/>
      <w:pPr>
        <w:ind w:left="720" w:hanging="360"/>
      </w:pPr>
      <w:rPr>
        <w:rFonts w:ascii="Verdana" w:hAnsi="Verdana" w:hint="default"/>
        <w:color w:val="auto"/>
      </w:rPr>
    </w:lvl>
    <w:lvl w:ilvl="2">
      <w:start w:val="1"/>
      <w:numFmt w:val="bullet"/>
      <w:pStyle w:val="ListBullet3"/>
      <w:lvlText w:val="·"/>
      <w:lvlJc w:val="left"/>
      <w:pPr>
        <w:ind w:left="1080" w:hanging="360"/>
      </w:pPr>
      <w:rPr>
        <w:rFonts w:ascii="Verdana" w:hAnsi="Verdana" w:hint="default"/>
        <w:color w:val="auto"/>
      </w:rPr>
    </w:lvl>
    <w:lvl w:ilvl="3">
      <w:start w:val="1"/>
      <w:numFmt w:val="bullet"/>
      <w:pStyle w:val="ListBullet4"/>
      <w:lvlText w:val="-"/>
      <w:lvlJc w:val="left"/>
      <w:pPr>
        <w:ind w:left="1440" w:hanging="360"/>
      </w:pPr>
      <w:rPr>
        <w:rFonts w:ascii="Verdana" w:hAnsi="Verdana" w:hint="default"/>
        <w:color w:val="auto"/>
      </w:rPr>
    </w:lvl>
    <w:lvl w:ilvl="4">
      <w:start w:val="1"/>
      <w:numFmt w:val="bullet"/>
      <w:lvlText w:val="·"/>
      <w:lvlJc w:val="left"/>
      <w:pPr>
        <w:ind w:left="1800" w:hanging="360"/>
      </w:pPr>
      <w:rPr>
        <w:rFonts w:ascii="Verdana" w:hAnsi="Verdana" w:hint="default"/>
        <w:color w:val="auto"/>
      </w:rPr>
    </w:lvl>
    <w:lvl w:ilvl="5">
      <w:start w:val="1"/>
      <w:numFmt w:val="bullet"/>
      <w:lvlText w:val="·"/>
      <w:lvlJc w:val="left"/>
      <w:pPr>
        <w:ind w:left="2160" w:hanging="360"/>
      </w:pPr>
      <w:rPr>
        <w:rFonts w:ascii="Verdana" w:hAnsi="Verdana" w:hint="default"/>
        <w:color w:val="auto"/>
      </w:rPr>
    </w:lvl>
    <w:lvl w:ilvl="6">
      <w:start w:val="1"/>
      <w:numFmt w:val="bullet"/>
      <w:lvlText w:val="·"/>
      <w:lvlJc w:val="left"/>
      <w:pPr>
        <w:ind w:left="2520" w:hanging="360"/>
      </w:pPr>
      <w:rPr>
        <w:rFonts w:ascii="Verdana" w:hAnsi="Verdana" w:hint="default"/>
        <w:color w:val="auto"/>
      </w:rPr>
    </w:lvl>
    <w:lvl w:ilvl="7">
      <w:start w:val="1"/>
      <w:numFmt w:val="bullet"/>
      <w:lvlText w:val="·"/>
      <w:lvlJc w:val="left"/>
      <w:pPr>
        <w:ind w:left="2880" w:hanging="360"/>
      </w:pPr>
      <w:rPr>
        <w:rFonts w:ascii="Verdana" w:hAnsi="Verdana" w:hint="default"/>
        <w:color w:val="auto"/>
      </w:rPr>
    </w:lvl>
    <w:lvl w:ilvl="8">
      <w:start w:val="1"/>
      <w:numFmt w:val="bullet"/>
      <w:lvlText w:val="·"/>
      <w:lvlJc w:val="left"/>
      <w:pPr>
        <w:ind w:left="3240" w:hanging="360"/>
      </w:pPr>
      <w:rPr>
        <w:rFonts w:ascii="Verdana" w:hAnsi="Verdana" w:hint="default"/>
        <w:color w:val="auto"/>
      </w:rPr>
    </w:lvl>
  </w:abstractNum>
  <w:abstractNum w:abstractNumId="15" w15:restartNumberingAfterBreak="0">
    <w:nsid w:val="419372B0"/>
    <w:multiLevelType w:val="hybridMultilevel"/>
    <w:tmpl w:val="40B60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CEE0751"/>
    <w:multiLevelType w:val="hybridMultilevel"/>
    <w:tmpl w:val="BE02C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81447902">
    <w:abstractNumId w:val="9"/>
  </w:num>
  <w:num w:numId="2" w16cid:durableId="1262645846">
    <w:abstractNumId w:val="14"/>
  </w:num>
  <w:num w:numId="3" w16cid:durableId="1722708325">
    <w:abstractNumId w:val="7"/>
  </w:num>
  <w:num w:numId="4" w16cid:durableId="981423602">
    <w:abstractNumId w:val="14"/>
  </w:num>
  <w:num w:numId="5" w16cid:durableId="304088645">
    <w:abstractNumId w:val="6"/>
  </w:num>
  <w:num w:numId="6" w16cid:durableId="1593053499">
    <w:abstractNumId w:val="14"/>
  </w:num>
  <w:num w:numId="7" w16cid:durableId="467356296">
    <w:abstractNumId w:val="5"/>
  </w:num>
  <w:num w:numId="8" w16cid:durableId="1931893332">
    <w:abstractNumId w:val="14"/>
  </w:num>
  <w:num w:numId="9" w16cid:durableId="200948428">
    <w:abstractNumId w:val="4"/>
  </w:num>
  <w:num w:numId="10" w16cid:durableId="322130551">
    <w:abstractNumId w:val="14"/>
  </w:num>
  <w:num w:numId="11" w16cid:durableId="1674725953">
    <w:abstractNumId w:val="8"/>
  </w:num>
  <w:num w:numId="12" w16cid:durableId="1880121049">
    <w:abstractNumId w:val="12"/>
  </w:num>
  <w:num w:numId="13" w16cid:durableId="1990668359">
    <w:abstractNumId w:val="3"/>
  </w:num>
  <w:num w:numId="14" w16cid:durableId="364015618">
    <w:abstractNumId w:val="12"/>
  </w:num>
  <w:num w:numId="15" w16cid:durableId="246623342">
    <w:abstractNumId w:val="2"/>
  </w:num>
  <w:num w:numId="16" w16cid:durableId="256982536">
    <w:abstractNumId w:val="12"/>
  </w:num>
  <w:num w:numId="17" w16cid:durableId="252783719">
    <w:abstractNumId w:val="1"/>
  </w:num>
  <w:num w:numId="18" w16cid:durableId="2071882649">
    <w:abstractNumId w:val="12"/>
  </w:num>
  <w:num w:numId="19" w16cid:durableId="406995043">
    <w:abstractNumId w:val="0"/>
  </w:num>
  <w:num w:numId="20" w16cid:durableId="1949195277">
    <w:abstractNumId w:val="12"/>
  </w:num>
  <w:num w:numId="21" w16cid:durableId="1880387247">
    <w:abstractNumId w:val="14"/>
  </w:num>
  <w:num w:numId="22" w16cid:durableId="1067999861">
    <w:abstractNumId w:val="14"/>
  </w:num>
  <w:num w:numId="23" w16cid:durableId="1577283552">
    <w:abstractNumId w:val="14"/>
  </w:num>
  <w:num w:numId="24" w16cid:durableId="2067139882">
    <w:abstractNumId w:val="14"/>
  </w:num>
  <w:num w:numId="25" w16cid:durableId="688683851">
    <w:abstractNumId w:val="14"/>
  </w:num>
  <w:num w:numId="26" w16cid:durableId="1847596858">
    <w:abstractNumId w:val="12"/>
  </w:num>
  <w:num w:numId="27" w16cid:durableId="794106026">
    <w:abstractNumId w:val="12"/>
  </w:num>
  <w:num w:numId="28" w16cid:durableId="275600641">
    <w:abstractNumId w:val="12"/>
  </w:num>
  <w:num w:numId="29" w16cid:durableId="1595430549">
    <w:abstractNumId w:val="12"/>
  </w:num>
  <w:num w:numId="30" w16cid:durableId="21784330">
    <w:abstractNumId w:val="12"/>
  </w:num>
  <w:num w:numId="31" w16cid:durableId="507065082">
    <w:abstractNumId w:val="14"/>
  </w:num>
  <w:num w:numId="32" w16cid:durableId="1559854113">
    <w:abstractNumId w:val="14"/>
  </w:num>
  <w:num w:numId="33" w16cid:durableId="767430307">
    <w:abstractNumId w:val="14"/>
  </w:num>
  <w:num w:numId="34" w16cid:durableId="591739989">
    <w:abstractNumId w:val="14"/>
  </w:num>
  <w:num w:numId="35" w16cid:durableId="8527998">
    <w:abstractNumId w:val="14"/>
  </w:num>
  <w:num w:numId="36" w16cid:durableId="124783100">
    <w:abstractNumId w:val="12"/>
  </w:num>
  <w:num w:numId="37" w16cid:durableId="2081707959">
    <w:abstractNumId w:val="12"/>
  </w:num>
  <w:num w:numId="38" w16cid:durableId="2050178402">
    <w:abstractNumId w:val="12"/>
  </w:num>
  <w:num w:numId="39" w16cid:durableId="199056573">
    <w:abstractNumId w:val="12"/>
  </w:num>
  <w:num w:numId="40" w16cid:durableId="693961893">
    <w:abstractNumId w:val="12"/>
  </w:num>
  <w:num w:numId="41" w16cid:durableId="1067531913">
    <w:abstractNumId w:val="16"/>
  </w:num>
  <w:num w:numId="42" w16cid:durableId="1048845795">
    <w:abstractNumId w:val="15"/>
  </w:num>
  <w:num w:numId="43" w16cid:durableId="2119833068">
    <w:abstractNumId w:val="13"/>
  </w:num>
  <w:num w:numId="44" w16cid:durableId="498547545">
    <w:abstractNumId w:val="11"/>
  </w:num>
  <w:num w:numId="45" w16cid:durableId="408610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saveSubsetFonts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38F"/>
    <w:rsid w:val="000016A5"/>
    <w:rsid w:val="0001146E"/>
    <w:rsid w:val="00014037"/>
    <w:rsid w:val="00015582"/>
    <w:rsid w:val="00031FEC"/>
    <w:rsid w:val="000607A7"/>
    <w:rsid w:val="00084502"/>
    <w:rsid w:val="000C1F6E"/>
    <w:rsid w:val="000E1D06"/>
    <w:rsid w:val="000F1D3C"/>
    <w:rsid w:val="0012369A"/>
    <w:rsid w:val="00127E6E"/>
    <w:rsid w:val="00155232"/>
    <w:rsid w:val="00165552"/>
    <w:rsid w:val="00170CAF"/>
    <w:rsid w:val="001871A8"/>
    <w:rsid w:val="0019754C"/>
    <w:rsid w:val="001B4B95"/>
    <w:rsid w:val="001B6398"/>
    <w:rsid w:val="001E38DD"/>
    <w:rsid w:val="001F0E5E"/>
    <w:rsid w:val="001F7668"/>
    <w:rsid w:val="0020038F"/>
    <w:rsid w:val="00230FDC"/>
    <w:rsid w:val="002355F2"/>
    <w:rsid w:val="00244B40"/>
    <w:rsid w:val="00283397"/>
    <w:rsid w:val="00287CB5"/>
    <w:rsid w:val="002F3FEA"/>
    <w:rsid w:val="00305CC8"/>
    <w:rsid w:val="00323142"/>
    <w:rsid w:val="00381711"/>
    <w:rsid w:val="003909F0"/>
    <w:rsid w:val="003946AC"/>
    <w:rsid w:val="003A016F"/>
    <w:rsid w:val="003B72D1"/>
    <w:rsid w:val="003C1C03"/>
    <w:rsid w:val="003D4520"/>
    <w:rsid w:val="003E35DA"/>
    <w:rsid w:val="00432956"/>
    <w:rsid w:val="00472411"/>
    <w:rsid w:val="0047298B"/>
    <w:rsid w:val="0048451E"/>
    <w:rsid w:val="0049703C"/>
    <w:rsid w:val="004B344C"/>
    <w:rsid w:val="004E3A5C"/>
    <w:rsid w:val="005034E6"/>
    <w:rsid w:val="00512503"/>
    <w:rsid w:val="00527D8E"/>
    <w:rsid w:val="005410F1"/>
    <w:rsid w:val="00547C39"/>
    <w:rsid w:val="00571E8D"/>
    <w:rsid w:val="00593B43"/>
    <w:rsid w:val="005A3E5A"/>
    <w:rsid w:val="005C0063"/>
    <w:rsid w:val="005C4BC4"/>
    <w:rsid w:val="005E2E46"/>
    <w:rsid w:val="00606242"/>
    <w:rsid w:val="00614E07"/>
    <w:rsid w:val="00626823"/>
    <w:rsid w:val="006335C3"/>
    <w:rsid w:val="006421A5"/>
    <w:rsid w:val="006460CD"/>
    <w:rsid w:val="006603B1"/>
    <w:rsid w:val="0066406F"/>
    <w:rsid w:val="006841FA"/>
    <w:rsid w:val="006B5CF3"/>
    <w:rsid w:val="006F351D"/>
    <w:rsid w:val="00702213"/>
    <w:rsid w:val="00713E7A"/>
    <w:rsid w:val="00726849"/>
    <w:rsid w:val="00731AC2"/>
    <w:rsid w:val="00736949"/>
    <w:rsid w:val="00765CF5"/>
    <w:rsid w:val="00781B45"/>
    <w:rsid w:val="007A3D21"/>
    <w:rsid w:val="007A6346"/>
    <w:rsid w:val="007E47E5"/>
    <w:rsid w:val="007E5207"/>
    <w:rsid w:val="007F08EA"/>
    <w:rsid w:val="007F5C18"/>
    <w:rsid w:val="008022C1"/>
    <w:rsid w:val="00831803"/>
    <w:rsid w:val="00837906"/>
    <w:rsid w:val="00850F24"/>
    <w:rsid w:val="00856FEC"/>
    <w:rsid w:val="00862310"/>
    <w:rsid w:val="00870D7B"/>
    <w:rsid w:val="008B2E54"/>
    <w:rsid w:val="008B38B4"/>
    <w:rsid w:val="008B62E8"/>
    <w:rsid w:val="008C40DC"/>
    <w:rsid w:val="008C7BB8"/>
    <w:rsid w:val="008D1902"/>
    <w:rsid w:val="008E5481"/>
    <w:rsid w:val="00945B59"/>
    <w:rsid w:val="00962D69"/>
    <w:rsid w:val="009673CF"/>
    <w:rsid w:val="009717E3"/>
    <w:rsid w:val="00975699"/>
    <w:rsid w:val="00995801"/>
    <w:rsid w:val="009A0D75"/>
    <w:rsid w:val="009C0B1D"/>
    <w:rsid w:val="009C3692"/>
    <w:rsid w:val="009E2E6E"/>
    <w:rsid w:val="009F5B61"/>
    <w:rsid w:val="00A128EF"/>
    <w:rsid w:val="00A159BC"/>
    <w:rsid w:val="00A213BC"/>
    <w:rsid w:val="00A40F90"/>
    <w:rsid w:val="00A435A1"/>
    <w:rsid w:val="00A77838"/>
    <w:rsid w:val="00A77A91"/>
    <w:rsid w:val="00A91628"/>
    <w:rsid w:val="00AC619B"/>
    <w:rsid w:val="00AE65DE"/>
    <w:rsid w:val="00AE750C"/>
    <w:rsid w:val="00AF3A41"/>
    <w:rsid w:val="00AF4FC1"/>
    <w:rsid w:val="00B01A4F"/>
    <w:rsid w:val="00B03DCC"/>
    <w:rsid w:val="00B04BB3"/>
    <w:rsid w:val="00B2389B"/>
    <w:rsid w:val="00B3360B"/>
    <w:rsid w:val="00B33F60"/>
    <w:rsid w:val="00B52594"/>
    <w:rsid w:val="00BB2B6A"/>
    <w:rsid w:val="00C23F74"/>
    <w:rsid w:val="00C2782C"/>
    <w:rsid w:val="00C32A47"/>
    <w:rsid w:val="00C33541"/>
    <w:rsid w:val="00C36257"/>
    <w:rsid w:val="00C4127A"/>
    <w:rsid w:val="00C45BC4"/>
    <w:rsid w:val="00C6146C"/>
    <w:rsid w:val="00C63099"/>
    <w:rsid w:val="00C6650D"/>
    <w:rsid w:val="00C82CAD"/>
    <w:rsid w:val="00C97BF8"/>
    <w:rsid w:val="00D16F0A"/>
    <w:rsid w:val="00D555EB"/>
    <w:rsid w:val="00D76D11"/>
    <w:rsid w:val="00D92973"/>
    <w:rsid w:val="00DA56A4"/>
    <w:rsid w:val="00DD1BD0"/>
    <w:rsid w:val="00DE12E5"/>
    <w:rsid w:val="00E27DE7"/>
    <w:rsid w:val="00E44FA1"/>
    <w:rsid w:val="00E470C7"/>
    <w:rsid w:val="00E8688B"/>
    <w:rsid w:val="00E92D73"/>
    <w:rsid w:val="00E9312D"/>
    <w:rsid w:val="00EA0440"/>
    <w:rsid w:val="00EE7F66"/>
    <w:rsid w:val="00EF4097"/>
    <w:rsid w:val="00F2377B"/>
    <w:rsid w:val="00F62188"/>
    <w:rsid w:val="00F623D4"/>
    <w:rsid w:val="00F8516D"/>
    <w:rsid w:val="00F9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C6D2E"/>
  <w15:chartTrackingRefBased/>
  <w15:docId w15:val="{2D412289-7277-4DDE-845C-F0B054DE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3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 w:qFormat="1"/>
    <w:lsdException w:name="List Bullet 3" w:semiHidden="1" w:uiPriority="2" w:unhideWhenUsed="1" w:qFormat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3" w:unhideWhenUsed="1" w:qFormat="1"/>
    <w:lsdException w:name="List Number 3" w:semiHidden="1" w:uiPriority="3" w:unhideWhenUsed="1" w:qFormat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CF5"/>
    <w:pPr>
      <w:spacing w:after="0" w:line="271" w:lineRule="auto"/>
      <w:jc w:val="both"/>
    </w:pPr>
  </w:style>
  <w:style w:type="paragraph" w:styleId="Heading1">
    <w:name w:val="heading 1"/>
    <w:basedOn w:val="Normal"/>
    <w:next w:val="Heading2"/>
    <w:link w:val="Heading1Char"/>
    <w:uiPriority w:val="1"/>
    <w:qFormat/>
    <w:rsid w:val="0012369A"/>
    <w:pPr>
      <w:keepNext/>
      <w:keepLines/>
      <w:pageBreakBefore/>
      <w:spacing w:after="600" w:line="240" w:lineRule="auto"/>
      <w:outlineLvl w:val="0"/>
    </w:pPr>
    <w:rPr>
      <w:rFonts w:asciiTheme="majorHAnsi" w:hAnsiTheme="majorHAnsi" w:cs="Arial"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12369A"/>
    <w:pPr>
      <w:keepNext/>
      <w:keepLines/>
      <w:spacing w:before="480" w:after="60" w:line="240" w:lineRule="auto"/>
      <w:outlineLvl w:val="1"/>
    </w:pPr>
    <w:rPr>
      <w:rFonts w:asciiTheme="majorHAnsi" w:hAnsiTheme="majorHAnsi" w:cs="Arial"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1"/>
    <w:qFormat/>
    <w:rsid w:val="0012369A"/>
    <w:pPr>
      <w:keepNext/>
      <w:keepLines/>
      <w:spacing w:before="240" w:after="40" w:line="240" w:lineRule="auto"/>
      <w:outlineLvl w:val="2"/>
    </w:pPr>
    <w:rPr>
      <w:rFonts w:asciiTheme="majorHAnsi" w:hAnsiTheme="majorHAnsi" w:cs="Arial"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12369A"/>
    <w:pPr>
      <w:keepNext/>
      <w:keepLines/>
      <w:spacing w:before="210" w:after="40" w:line="240" w:lineRule="auto"/>
      <w:outlineLvl w:val="3"/>
    </w:pPr>
    <w:rPr>
      <w:rFonts w:asciiTheme="majorHAnsi" w:hAnsiTheme="majorHAnsi"/>
      <w:bCs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A016F"/>
    <w:pPr>
      <w:spacing w:before="720"/>
    </w:pPr>
    <w:rPr>
      <w:rFonts w:ascii="SKF Sans Office Light" w:hAnsi="SKF Sans Office Light"/>
      <w:sz w:val="44"/>
    </w:rPr>
  </w:style>
  <w:style w:type="character" w:customStyle="1" w:styleId="HeaderChar">
    <w:name w:val="Header Char"/>
    <w:basedOn w:val="DefaultParagraphFont"/>
    <w:link w:val="Header"/>
    <w:rsid w:val="003A016F"/>
    <w:rPr>
      <w:rFonts w:ascii="SKF Sans Office Light" w:hAnsi="SKF Sans Office Light" w:cs="Times New Roman"/>
      <w:color w:val="000000" w:themeColor="text1"/>
      <w:sz w:val="44"/>
      <w:szCs w:val="19"/>
    </w:rPr>
  </w:style>
  <w:style w:type="paragraph" w:styleId="Footer">
    <w:name w:val="footer"/>
    <w:basedOn w:val="Normal"/>
    <w:link w:val="FooterChar"/>
    <w:rsid w:val="00AF4FC1"/>
    <w:pPr>
      <w:tabs>
        <w:tab w:val="center" w:pos="4536"/>
        <w:tab w:val="right" w:pos="9015"/>
      </w:tabs>
      <w:spacing w:line="240" w:lineRule="auto"/>
      <w:ind w:right="-794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F4FC1"/>
    <w:rPr>
      <w:rFonts w:cs="Times New Roman"/>
      <w:sz w:val="16"/>
      <w:szCs w:val="19"/>
    </w:rPr>
  </w:style>
  <w:style w:type="paragraph" w:customStyle="1" w:styleId="LetterHeading">
    <w:name w:val="Letter Heading"/>
    <w:basedOn w:val="Normal"/>
    <w:next w:val="Normal"/>
    <w:uiPriority w:val="1"/>
    <w:semiHidden/>
    <w:qFormat/>
    <w:rsid w:val="006421A5"/>
    <w:pPr>
      <w:spacing w:line="240" w:lineRule="auto"/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6421A5"/>
    <w:rPr>
      <w:color w:val="808080"/>
    </w:rPr>
  </w:style>
  <w:style w:type="paragraph" w:styleId="BalloonText">
    <w:name w:val="Balloon Text"/>
    <w:basedOn w:val="Normal"/>
    <w:link w:val="BalloonTextChar"/>
    <w:semiHidden/>
    <w:rsid w:val="006421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421A5"/>
    <w:rPr>
      <w:rFonts w:ascii="Tahoma" w:hAnsi="Tahoma" w:cs="Tahoma"/>
      <w:color w:val="000000" w:themeColor="text1"/>
      <w:sz w:val="16"/>
      <w:szCs w:val="16"/>
      <w:lang w:eastAsia="sv-SE"/>
    </w:rPr>
  </w:style>
  <w:style w:type="paragraph" w:customStyle="1" w:styleId="HangIndent">
    <w:name w:val="Hang Indent"/>
    <w:basedOn w:val="Normal"/>
    <w:uiPriority w:val="4"/>
    <w:qFormat/>
    <w:rsid w:val="006421A5"/>
    <w:pPr>
      <w:tabs>
        <w:tab w:val="left" w:pos="2608"/>
      </w:tabs>
      <w:spacing w:before="120"/>
      <w:ind w:left="2608" w:hanging="2608"/>
    </w:pPr>
  </w:style>
  <w:style w:type="character" w:customStyle="1" w:styleId="Heading1Char">
    <w:name w:val="Heading 1 Char"/>
    <w:basedOn w:val="DefaultParagraphFont"/>
    <w:link w:val="Heading1"/>
    <w:uiPriority w:val="1"/>
    <w:rsid w:val="0012369A"/>
    <w:rPr>
      <w:rFonts w:asciiTheme="majorHAnsi" w:hAnsiTheme="majorHAnsi" w:cs="Arial"/>
      <w:bCs/>
      <w:kern w:val="32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12369A"/>
    <w:rPr>
      <w:rFonts w:asciiTheme="majorHAnsi" w:hAnsiTheme="majorHAnsi" w:cs="Arial"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12369A"/>
    <w:rPr>
      <w:rFonts w:asciiTheme="majorHAnsi" w:hAnsiTheme="majorHAnsi" w:cs="Arial"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12369A"/>
    <w:rPr>
      <w:rFonts w:asciiTheme="majorHAnsi" w:hAnsiTheme="majorHAnsi" w:cs="Times New Roman"/>
      <w:bCs/>
      <w:sz w:val="21"/>
      <w:szCs w:val="28"/>
    </w:rPr>
  </w:style>
  <w:style w:type="paragraph" w:styleId="ListBullet">
    <w:name w:val="List Bullet"/>
    <w:basedOn w:val="Normal"/>
    <w:uiPriority w:val="2"/>
    <w:qFormat/>
    <w:rsid w:val="006421A5"/>
    <w:pPr>
      <w:numPr>
        <w:numId w:val="35"/>
      </w:numPr>
      <w:contextualSpacing/>
    </w:pPr>
    <w:rPr>
      <w:lang w:eastAsia="zh-CN"/>
    </w:rPr>
  </w:style>
  <w:style w:type="paragraph" w:styleId="ListBullet2">
    <w:name w:val="List Bullet 2"/>
    <w:basedOn w:val="Normal"/>
    <w:uiPriority w:val="2"/>
    <w:qFormat/>
    <w:rsid w:val="006421A5"/>
    <w:pPr>
      <w:numPr>
        <w:ilvl w:val="1"/>
        <w:numId w:val="35"/>
      </w:numPr>
      <w:contextualSpacing/>
    </w:pPr>
    <w:rPr>
      <w:lang w:eastAsia="zh-CN"/>
    </w:rPr>
  </w:style>
  <w:style w:type="paragraph" w:styleId="ListBullet3">
    <w:name w:val="List Bullet 3"/>
    <w:basedOn w:val="Normal"/>
    <w:uiPriority w:val="2"/>
    <w:qFormat/>
    <w:rsid w:val="006421A5"/>
    <w:pPr>
      <w:numPr>
        <w:ilvl w:val="2"/>
        <w:numId w:val="35"/>
      </w:numPr>
      <w:contextualSpacing/>
    </w:pPr>
    <w:rPr>
      <w:lang w:eastAsia="zh-CN"/>
    </w:rPr>
  </w:style>
  <w:style w:type="paragraph" w:styleId="ListBullet4">
    <w:name w:val="List Bullet 4"/>
    <w:basedOn w:val="Normal"/>
    <w:semiHidden/>
    <w:rsid w:val="006421A5"/>
    <w:pPr>
      <w:numPr>
        <w:ilvl w:val="3"/>
        <w:numId w:val="35"/>
      </w:numPr>
      <w:contextualSpacing/>
    </w:pPr>
    <w:rPr>
      <w:lang w:eastAsia="zh-CN"/>
    </w:rPr>
  </w:style>
  <w:style w:type="paragraph" w:styleId="ListBullet5">
    <w:name w:val="List Bullet 5"/>
    <w:basedOn w:val="Normal"/>
    <w:semiHidden/>
    <w:rsid w:val="006421A5"/>
    <w:pPr>
      <w:contextualSpacing/>
    </w:pPr>
    <w:rPr>
      <w:lang w:eastAsia="zh-CN"/>
    </w:rPr>
  </w:style>
  <w:style w:type="paragraph" w:styleId="ListNumber">
    <w:name w:val="List Number"/>
    <w:basedOn w:val="Normal"/>
    <w:uiPriority w:val="3"/>
    <w:qFormat/>
    <w:rsid w:val="006421A5"/>
    <w:pPr>
      <w:numPr>
        <w:numId w:val="40"/>
      </w:numPr>
      <w:contextualSpacing/>
    </w:pPr>
    <w:rPr>
      <w:lang w:eastAsia="zh-CN"/>
    </w:rPr>
  </w:style>
  <w:style w:type="paragraph" w:styleId="ListNumber2">
    <w:name w:val="List Number 2"/>
    <w:basedOn w:val="Normal"/>
    <w:uiPriority w:val="3"/>
    <w:qFormat/>
    <w:rsid w:val="006421A5"/>
    <w:pPr>
      <w:numPr>
        <w:ilvl w:val="1"/>
        <w:numId w:val="40"/>
      </w:numPr>
      <w:contextualSpacing/>
    </w:pPr>
    <w:rPr>
      <w:lang w:eastAsia="zh-CN"/>
    </w:rPr>
  </w:style>
  <w:style w:type="paragraph" w:styleId="ListNumber3">
    <w:name w:val="List Number 3"/>
    <w:basedOn w:val="Normal"/>
    <w:uiPriority w:val="3"/>
    <w:qFormat/>
    <w:rsid w:val="006421A5"/>
    <w:pPr>
      <w:numPr>
        <w:ilvl w:val="2"/>
        <w:numId w:val="40"/>
      </w:numPr>
      <w:contextualSpacing/>
    </w:pPr>
    <w:rPr>
      <w:lang w:eastAsia="zh-CN"/>
    </w:rPr>
  </w:style>
  <w:style w:type="paragraph" w:styleId="ListNumber4">
    <w:name w:val="List Number 4"/>
    <w:basedOn w:val="Normal"/>
    <w:semiHidden/>
    <w:rsid w:val="006421A5"/>
    <w:pPr>
      <w:numPr>
        <w:ilvl w:val="3"/>
        <w:numId w:val="40"/>
      </w:numPr>
      <w:contextualSpacing/>
    </w:pPr>
    <w:rPr>
      <w:lang w:eastAsia="zh-CN"/>
    </w:rPr>
  </w:style>
  <w:style w:type="paragraph" w:styleId="ListNumber5">
    <w:name w:val="List Number 5"/>
    <w:basedOn w:val="Normal"/>
    <w:semiHidden/>
    <w:rsid w:val="006421A5"/>
    <w:pPr>
      <w:numPr>
        <w:ilvl w:val="4"/>
        <w:numId w:val="40"/>
      </w:numPr>
      <w:contextualSpacing/>
    </w:pPr>
    <w:rPr>
      <w:lang w:eastAsia="zh-CN"/>
    </w:rPr>
  </w:style>
  <w:style w:type="character" w:styleId="PageNumber">
    <w:name w:val="page number"/>
    <w:basedOn w:val="DefaultParagraphFont"/>
    <w:semiHidden/>
    <w:rsid w:val="006421A5"/>
    <w:rPr>
      <w:rFonts w:ascii="Verdana" w:hAnsi="Verdana"/>
      <w:sz w:val="19"/>
    </w:rPr>
  </w:style>
  <w:style w:type="table" w:styleId="TableGrid">
    <w:name w:val="Table Grid"/>
    <w:basedOn w:val="TableNormal"/>
    <w:rsid w:val="006421A5"/>
    <w:pPr>
      <w:spacing w:after="0" w:line="240" w:lineRule="auto"/>
    </w:pPr>
    <w:rPr>
      <w:rFonts w:ascii="Arial" w:eastAsia="Times New Roman" w:hAnsi="Arial" w:cs="Times New Roman"/>
      <w:szCs w:val="19"/>
      <w:lang w:eastAsia="sv-SE"/>
    </w:rPr>
    <w:tblPr>
      <w:tblStyleRowBandSize w:val="1"/>
      <w:tblCellMar>
        <w:top w:w="57" w:type="dxa"/>
        <w:bottom w:w="57" w:type="dxa"/>
      </w:tblCellMar>
    </w:tblPr>
    <w:tcPr>
      <w:shd w:val="clear" w:color="auto" w:fill="auto"/>
      <w:vAlign w:val="center"/>
    </w:tcPr>
    <w:tblStylePr w:type="firstRow">
      <w:rPr>
        <w:rFonts w:ascii="Arial" w:hAnsi="Arial"/>
        <w:b/>
      </w:rPr>
      <w:tblPr/>
      <w:tcPr>
        <w:tcBorders>
          <w:top w:val="single" w:sz="4" w:space="0" w:color="auto"/>
          <w:bottom w:val="single" w:sz="8" w:space="0" w:color="auto"/>
        </w:tcBorders>
        <w:shd w:val="clear" w:color="auto" w:fill="auto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rsid w:val="006421A5"/>
    <w:rPr>
      <w:i/>
      <w:iCs/>
    </w:rPr>
  </w:style>
  <w:style w:type="character" w:styleId="Hyperlink">
    <w:name w:val="Hyperlink"/>
    <w:basedOn w:val="DefaultParagraphFont"/>
    <w:uiPriority w:val="99"/>
    <w:unhideWhenUsed/>
    <w:rsid w:val="006421A5"/>
    <w:rPr>
      <w:color w:val="0000FE" w:themeColor="hyperlink"/>
      <w:u w:val="single"/>
    </w:rPr>
  </w:style>
  <w:style w:type="paragraph" w:styleId="ListParagraph">
    <w:name w:val="List Paragraph"/>
    <w:basedOn w:val="Normal"/>
    <w:uiPriority w:val="34"/>
    <w:semiHidden/>
    <w:qFormat/>
    <w:rsid w:val="006421A5"/>
    <w:pPr>
      <w:ind w:left="720"/>
      <w:contextualSpacing/>
    </w:pPr>
  </w:style>
  <w:style w:type="paragraph" w:styleId="NoSpacing">
    <w:name w:val="No Spacing"/>
    <w:uiPriority w:val="1"/>
    <w:semiHidden/>
    <w:qFormat/>
    <w:rsid w:val="00323142"/>
    <w:pPr>
      <w:spacing w:after="0" w:line="270" w:lineRule="atLeast"/>
    </w:pPr>
    <w:rPr>
      <w:rFonts w:eastAsia="Times New Roman" w:cs="Times New Roman"/>
      <w:szCs w:val="19"/>
      <w:lang w:eastAsia="sv-SE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6421A5"/>
    <w:pPr>
      <w:numPr>
        <w:ilvl w:val="1"/>
      </w:numPr>
      <w:spacing w:after="240"/>
    </w:pPr>
    <w:rPr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6421A5"/>
    <w:rPr>
      <w:color w:val="000000" w:themeColor="text1"/>
      <w:spacing w:val="15"/>
      <w:sz w:val="32"/>
      <w:lang w:eastAsia="sv-SE"/>
    </w:rPr>
  </w:style>
  <w:style w:type="paragraph" w:styleId="TOC1">
    <w:name w:val="toc 1"/>
    <w:basedOn w:val="Normal"/>
    <w:next w:val="Normal"/>
    <w:link w:val="TOC1Char"/>
    <w:uiPriority w:val="39"/>
    <w:semiHidden/>
    <w:rsid w:val="006421A5"/>
    <w:pPr>
      <w:spacing w:before="400" w:after="120"/>
    </w:pPr>
    <w:rPr>
      <w:b/>
      <w:sz w:val="25"/>
    </w:rPr>
  </w:style>
  <w:style w:type="character" w:customStyle="1" w:styleId="TOC1Char">
    <w:name w:val="TOC 1 Char"/>
    <w:basedOn w:val="DefaultParagraphFont"/>
    <w:link w:val="TOC1"/>
    <w:uiPriority w:val="39"/>
    <w:semiHidden/>
    <w:rsid w:val="006421A5"/>
    <w:rPr>
      <w:rFonts w:cs="Times New Roman"/>
      <w:b/>
      <w:color w:val="000000" w:themeColor="text1"/>
      <w:sz w:val="25"/>
      <w:szCs w:val="19"/>
      <w:lang w:eastAsia="sv-SE"/>
    </w:rPr>
  </w:style>
  <w:style w:type="paragraph" w:customStyle="1" w:styleId="Tableofcontents">
    <w:name w:val="Table of contents"/>
    <w:basedOn w:val="TOC1"/>
    <w:link w:val="TableofcontentsChar"/>
    <w:semiHidden/>
    <w:qFormat/>
    <w:rsid w:val="006421A5"/>
    <w:pPr>
      <w:spacing w:before="0" w:after="720"/>
    </w:pPr>
    <w:rPr>
      <w:sz w:val="32"/>
    </w:rPr>
  </w:style>
  <w:style w:type="character" w:customStyle="1" w:styleId="TableofcontentsChar">
    <w:name w:val="Table of contents Char"/>
    <w:basedOn w:val="TOC1Char"/>
    <w:link w:val="Tableofcontents"/>
    <w:semiHidden/>
    <w:rsid w:val="006421A5"/>
    <w:rPr>
      <w:rFonts w:cs="Times New Roman"/>
      <w:b/>
      <w:color w:val="000000" w:themeColor="text1"/>
      <w:sz w:val="32"/>
      <w:szCs w:val="19"/>
      <w:lang w:eastAsia="sv-SE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6421A5"/>
    <w:pPr>
      <w:spacing w:after="360"/>
      <w:contextualSpacing/>
    </w:pPr>
    <w:rPr>
      <w:rFonts w:eastAsiaTheme="majorEastAsia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421A5"/>
    <w:rPr>
      <w:rFonts w:eastAsiaTheme="majorEastAsia" w:cstheme="majorBidi"/>
      <w:color w:val="000000" w:themeColor="text1"/>
      <w:spacing w:val="-10"/>
      <w:kern w:val="28"/>
      <w:sz w:val="44"/>
      <w:szCs w:val="56"/>
      <w:lang w:eastAsia="sv-SE"/>
    </w:rPr>
  </w:style>
  <w:style w:type="paragraph" w:styleId="TOC2">
    <w:name w:val="toc 2"/>
    <w:basedOn w:val="Normal"/>
    <w:next w:val="Normal"/>
    <w:uiPriority w:val="39"/>
    <w:semiHidden/>
    <w:rsid w:val="006421A5"/>
    <w:pPr>
      <w:spacing w:after="120"/>
    </w:pPr>
  </w:style>
  <w:style w:type="paragraph" w:styleId="TOC3">
    <w:name w:val="toc 3"/>
    <w:basedOn w:val="Normal"/>
    <w:next w:val="Normal"/>
    <w:uiPriority w:val="39"/>
    <w:semiHidden/>
    <w:rsid w:val="006421A5"/>
    <w:pPr>
      <w:spacing w:after="120"/>
      <w:ind w:left="403"/>
    </w:pPr>
  </w:style>
  <w:style w:type="paragraph" w:styleId="TOC4">
    <w:name w:val="toc 4"/>
    <w:basedOn w:val="Normal"/>
    <w:next w:val="Normal"/>
    <w:semiHidden/>
    <w:rsid w:val="006421A5"/>
    <w:pPr>
      <w:spacing w:before="60" w:line="240" w:lineRule="auto"/>
      <w:ind w:left="227"/>
    </w:pPr>
    <w:rPr>
      <w:i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K9485\OneDrive%20-%20SKF\Presentation%20template\2025\SKF%20Word%20templates_main\SKF%20Word%20templates\SKF%20Templates%202024%20A4\SKF%20Normal.dotm" TargetMode="External"/></Relationships>
</file>

<file path=word/theme/theme1.xml><?xml version="1.0" encoding="utf-8"?>
<a:theme xmlns:a="http://schemas.openxmlformats.org/drawingml/2006/main" name="SKF 2024">
  <a:themeElements>
    <a:clrScheme name="SKF Color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0000FE"/>
      </a:accent1>
      <a:accent2>
        <a:srgbClr val="999999"/>
      </a:accent2>
      <a:accent3>
        <a:srgbClr val="02115C"/>
      </a:accent3>
      <a:accent4>
        <a:srgbClr val="9570EB"/>
      </a:accent4>
      <a:accent5>
        <a:srgbClr val="F86516"/>
      </a:accent5>
      <a:accent6>
        <a:srgbClr val="FFD601"/>
      </a:accent6>
      <a:hlink>
        <a:srgbClr val="0000FE"/>
      </a:hlink>
      <a:folHlink>
        <a:srgbClr val="0000FE"/>
      </a:folHlink>
    </a:clrScheme>
    <a:fontScheme name="SKF Office Sans">
      <a:majorFont>
        <a:latin typeface="SKF Sans Office Medium"/>
        <a:ea typeface=""/>
        <a:cs typeface=""/>
      </a:majorFont>
      <a:minorFont>
        <a:latin typeface="SKF Sans Offic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lIns="0" tIns="0" rIns="0" bIns="0" rtlCol="0" anchor="ctr"/>
      <a:lstStyle>
        <a:defPPr algn="ctr">
          <a:lnSpc>
            <a:spcPct val="107000"/>
          </a:lnSpc>
          <a:spcBef>
            <a:spcPts val="1200"/>
          </a:spcBef>
          <a:defRPr sz="1600" spc="-20" dirty="0" err="1" smtClean="0"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accent3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l">
          <a:lnSpc>
            <a:spcPct val="107000"/>
          </a:lnSpc>
          <a:spcBef>
            <a:spcPts val="1200"/>
          </a:spcBef>
          <a:defRPr sz="1600" spc="-20" dirty="0" smtClean="0"/>
        </a:defPPr>
      </a:lstStyle>
    </a:txDef>
  </a:objectDefaults>
  <a:extraClrSchemeLst/>
  <a:custClrLst>
    <a:custClr name="SKF Blue">
      <a:srgbClr val="0000FE"/>
    </a:custClr>
    <a:custClr name="Dark Blue">
      <a:srgbClr val="02115C"/>
    </a:custClr>
    <a:custClr name="Black">
      <a:srgbClr val="000000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80% Black">
      <a:srgbClr val="333333"/>
    </a:custClr>
    <a:custClr name="70% Black">
      <a:srgbClr val="4C4C4C"/>
    </a:custClr>
    <a:custClr name="60% Black">
      <a:srgbClr val="666666"/>
    </a:custClr>
    <a:custClr name="50% Black">
      <a:srgbClr val="7F7F7F"/>
    </a:custClr>
    <a:custClr name="42% Black">
      <a:srgbClr val="949494"/>
    </a:custClr>
    <a:custClr name="30% Black">
      <a:srgbClr val="B2B2B2"/>
    </a:custClr>
    <a:custClr name="20% Black">
      <a:srgbClr val="CCCCCC"/>
    </a:custClr>
    <a:custClr name="10% Black">
      <a:srgbClr val="E5E5E5"/>
    </a:custClr>
    <a:custClr name="7% Black">
      <a:srgbClr val="EDEDED"/>
    </a:custClr>
    <a:custClr name="4% Black">
      <a:srgbClr val="F5F5F5"/>
    </a:custClr>
    <a:custClr name="Orange">
      <a:srgbClr val="F86516"/>
    </a:custClr>
    <a:custClr name="Yellow">
      <a:srgbClr val="FFD601"/>
    </a:custClr>
    <a:custClr name="Pink">
      <a:srgbClr val="F857AF"/>
    </a:custClr>
    <a:custClr name="Green">
      <a:srgbClr val="009E2D"/>
    </a:custClr>
    <a:custClr name="Purple">
      <a:srgbClr val="9570EB"/>
    </a:custClr>
    <a:custClr name="Red">
      <a:srgbClr val="F93434"/>
    </a:custClr>
    <a:custClr name="Turquoise">
      <a:srgbClr val="3C99AE"/>
    </a:custClr>
    <a:custClr name="BLANK">
      <a:srgbClr val="FFFFFF"/>
    </a:custClr>
    <a:custClr name="BLANK">
      <a:srgbClr val="FFFFFF"/>
    </a:custClr>
    <a:custClr name="BLANK">
      <a:srgbClr val="FFFFFF"/>
    </a:custClr>
    <a:custClr name="Dark Orange">
      <a:srgbClr val="9C3600"/>
    </a:custClr>
    <a:custClr name="Dark Yellow">
      <a:srgbClr val="7A6C00"/>
    </a:custClr>
    <a:custClr name="Dark Pink">
      <a:srgbClr val="98105A"/>
    </a:custClr>
    <a:custClr name="Dark Green">
      <a:srgbClr val="00611B"/>
    </a:custClr>
    <a:custClr name="Dark Purple">
      <a:srgbClr val="4C0E9B"/>
    </a:custClr>
    <a:custClr name="Dark Red">
      <a:srgbClr val="930606"/>
    </a:custClr>
    <a:custClr name="Dark Turquoise">
      <a:srgbClr val="276770"/>
    </a:custClr>
    <a:custClr name="BLANK">
      <a:srgbClr val="FFFFFF"/>
    </a:custClr>
    <a:custClr name="BLANK">
      <a:srgbClr val="FFFFFF"/>
    </a:custClr>
    <a:custClr name="BLANK">
      <a:srgbClr val="FFFFFF"/>
    </a:custClr>
    <a:custClr name="25% Blue Tint">
      <a:srgbClr val="CCDCFF"/>
    </a:custClr>
    <a:custClr name="25% Orange Tint">
      <a:srgbClr val="FDD8C5"/>
    </a:custClr>
    <a:custClr name="25% Yellow Tint">
      <a:srgbClr val="FDF6BF"/>
    </a:custClr>
    <a:custClr name="25% Pink Tint">
      <a:srgbClr val="FDD5E9"/>
    </a:custClr>
    <a:custClr name="25% Green Tint">
      <a:srgbClr val="BFE7CA"/>
    </a:custClr>
    <a:custClr name="25% Purple Tint">
      <a:srgbClr val="E8D6FF"/>
    </a:custClr>
    <a:custClr name="25% Red Tint">
      <a:srgbClr val="FDCCCC"/>
    </a:custClr>
    <a:custClr name="25% Turquiose Tint">
      <a:srgbClr val="D9F2F0"/>
    </a:custClr>
  </a:custClrLst>
  <a:extLst>
    <a:ext uri="{05A4C25C-085E-4340-85A3-A5531E510DB2}">
      <thm15:themeFamily xmlns:thm15="http://schemas.microsoft.com/office/thememl/2012/main" name="SKF 2024" id="{D702C907-2566-4761-8D55-47A52C608732}" vid="{BBB865B7-2F20-4694-9BF0-BE2E27342A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C7039-B9B2-43D1-8573-5802601E077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de1376-eff3-448c-a8a5-f3e79c769ae3}" enabled="1" method="Standard" siteId="{41875f2b-33e8-4670-92a8-f643afbb243a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SKF Normal.dotm</Template>
  <TotalTime>0</TotalTime>
  <Pages>2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 Gazizulin</dc:creator>
  <cp:keywords/>
  <dc:description/>
  <cp:lastModifiedBy>Dmitri Gazizulin</cp:lastModifiedBy>
  <cp:revision>51</cp:revision>
  <dcterms:created xsi:type="dcterms:W3CDTF">2025-12-14T09:47:00Z</dcterms:created>
  <dcterms:modified xsi:type="dcterms:W3CDTF">2025-12-15T13:13:00Z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3b63c787,6b7c31ca,354b91cf</vt:lpwstr>
  </property>
  <property fmtid="{D5CDD505-2E9C-101B-9397-08002B2CF9AE}" pid="3" name="ClassificationContentMarkingHeaderFontProps">
    <vt:lpwstr>#0000fe,10,SKF Sans Office</vt:lpwstr>
  </property>
  <property fmtid="{D5CDD505-2E9C-101B-9397-08002B2CF9AE}" pid="4" name="ClassificationContentMarkingHeaderText">
    <vt:lpwstr>Confidentiality: C2 – Internal </vt:lpwstr>
  </property>
</Properties>
</file>